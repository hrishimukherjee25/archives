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41"/>
      </w:tblGrid>
      <w:tr w:rsidR="004B7E44" w14:paraId="09367E71" w14:textId="77777777" w:rsidTr="004B7E44">
        <w:trPr>
          <w:trHeight w:val="2536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</w:tcPr>
          <w:p w14:paraId="0BD6AE7B" w14:textId="77777777" w:rsidR="004B7E44" w:rsidRDefault="004B7E44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797508E6" wp14:editId="19E36BAC">
                      <wp:extent cx="5138670" cy="1506829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150682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4B97B78" w14:textId="77777777" w:rsidR="004B7E44" w:rsidRPr="004B7E44" w:rsidRDefault="004B7E44" w:rsidP="004B7E44">
                                  <w:pPr>
                                    <w:pStyle w:val="Title"/>
                                  </w:pPr>
                                  <w:r w:rsidRPr="004B7E44">
                                    <w:t>PROPOSAL AND MARKETING PLAN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797508E6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404.6pt;height:118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" filled="f" stroked="f" strokeweight=".5pt">
                      <v:textbox>
                        <w:txbxContent>
                          <w:p w14:paraId="44B97B78" w14:textId="77777777" w:rsidR="004B7E44" w:rsidRPr="004B7E44" w:rsidRDefault="004B7E44" w:rsidP="004B7E44">
                            <w:pPr>
                              <w:pStyle w:val="Title"/>
                            </w:pPr>
                            <w:r w:rsidRPr="004B7E44">
                              <w:t>PROPOSAL AND MARKETING PLAN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45F0552A" w14:textId="77777777" w:rsidR="004B7E44" w:rsidRDefault="004B7E44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44A672BC" wp14:editId="408C7A8D">
                      <wp:extent cx="785611" cy="0"/>
                      <wp:effectExtent l="0" t="38100" r="52705" b="3810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85611" cy="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2809A364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61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" strokecolor="white [3212]" strokeweight="6pt">
                      <w10:anchorlock/>
                    </v:line>
                  </w:pict>
                </mc:Fallback>
              </mc:AlternateContent>
            </w:r>
          </w:p>
          <w:p w14:paraId="2FFFF3BE" w14:textId="77777777" w:rsidR="004B7E44" w:rsidRDefault="004B7E44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68464E69" wp14:editId="6C3AEE27">
                      <wp:extent cx="5138670" cy="746975"/>
                      <wp:effectExtent l="0" t="0" r="0" b="0"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7469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18ADD14" w14:textId="191DE4EA" w:rsidR="004B7E44" w:rsidRPr="004B7E44" w:rsidRDefault="004C6760" w:rsidP="004B7E44">
                                  <w:pPr>
                                    <w:pStyle w:val="Subtitle"/>
                                  </w:pPr>
                                  <w:r>
                                    <w:t>Sir Hrishi Mukherjee 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8464E69" id="Text Box 3" o:spid="_x0000_s1027" type="#_x0000_t202" style="width:404.6pt;height:5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" filled="f" stroked="f" strokeweight=".5pt">
                      <v:textbox>
                        <w:txbxContent>
                          <w:p w14:paraId="318ADD14" w14:textId="191DE4EA" w:rsidR="004B7E44" w:rsidRPr="004B7E44" w:rsidRDefault="004C6760" w:rsidP="004B7E44">
                            <w:pPr>
                              <w:pStyle w:val="Subtitle"/>
                            </w:pPr>
                            <w:r>
                              <w:t>Sir Hrishi Mukherjee I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4B7E44" w14:paraId="227F3AB5" w14:textId="77777777" w:rsidTr="004B7E44">
        <w:trPr>
          <w:trHeight w:val="3814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A9D744B" w14:textId="77777777" w:rsidR="004B7E44" w:rsidRDefault="004B7E44" w:rsidP="004B7E44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2BCF5078" wp14:editId="4B4EE0A3">
                      <wp:extent cx="2842054" cy="469557"/>
                      <wp:effectExtent l="0" t="0" r="0" b="6985"/>
                      <wp:docPr id="6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42054" cy="4695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55678B8" w14:textId="52FC978E" w:rsidR="004B7E44" w:rsidRPr="004B7E44" w:rsidRDefault="004C6760" w:rsidP="004B7E44">
                                  <w:pPr>
                                    <w:pStyle w:val="Heading1"/>
                                  </w:pPr>
                                  <w:r>
                                    <w:t>Lunar Labs BV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BCF5078" id="Text Box 6" o:spid="_x0000_s1028" type="#_x0000_t202" style="width:223.8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" filled="f" stroked="f" strokeweight=".5pt">
                      <v:textbox>
                        <w:txbxContent>
                          <w:p w14:paraId="155678B8" w14:textId="52FC978E" w:rsidR="004B7E44" w:rsidRPr="004B7E44" w:rsidRDefault="004C6760" w:rsidP="004B7E44">
                            <w:pPr>
                              <w:pStyle w:val="Heading1"/>
                            </w:pPr>
                            <w:r>
                              <w:t>Lunar Labs BV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55832069" w14:textId="77777777" w:rsidR="004B7E44" w:rsidRDefault="004B7E44" w:rsidP="004B7E44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2C0CAD46" wp14:editId="7D602B05">
                      <wp:extent cx="2524259" cy="605155"/>
                      <wp:effectExtent l="0" t="0" r="0" b="4445"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24259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6077A05" w14:textId="44966A43" w:rsidR="004B7E44" w:rsidRPr="004B7E44" w:rsidRDefault="004C6760" w:rsidP="004B7E44">
                                  <w:r>
                                    <w:t>1 Rideau Street</w:t>
                                  </w:r>
                                </w:p>
                                <w:p w14:paraId="37E0CDE9" w14:textId="5ACABB05" w:rsidR="004B7E44" w:rsidRPr="004B7E44" w:rsidRDefault="004C6760" w:rsidP="004B7E44">
                                  <w:r>
                                    <w:t>Ottawa</w:t>
                                  </w:r>
                                  <w:r w:rsidR="004B7E44" w:rsidRPr="004B7E44">
                                    <w:t xml:space="preserve">, </w:t>
                                  </w:r>
                                  <w:r>
                                    <w:t>K1N 8S7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C0CAD46" id="Text Box 7" o:spid="_x0000_s1029" type="#_x0000_t202" style="width:198.75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" filled="f" stroked="f" strokeweight=".5pt">
                      <v:textbox>
                        <w:txbxContent>
                          <w:p w14:paraId="16077A05" w14:textId="44966A43" w:rsidR="004B7E44" w:rsidRPr="004B7E44" w:rsidRDefault="004C6760" w:rsidP="004B7E44">
                            <w:r>
                              <w:t>1 Rideau Street</w:t>
                            </w:r>
                          </w:p>
                          <w:p w14:paraId="37E0CDE9" w14:textId="5ACABB05" w:rsidR="004B7E44" w:rsidRPr="004B7E44" w:rsidRDefault="004C6760" w:rsidP="004B7E44">
                            <w:r>
                              <w:t>Ottawa</w:t>
                            </w:r>
                            <w:r w:rsidR="004B7E44" w:rsidRPr="004B7E44">
                              <w:t xml:space="preserve">, </w:t>
                            </w:r>
                            <w:r>
                              <w:t>K1N 8S7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6D5F61CA" wp14:editId="335CEC79">
                      <wp:extent cx="2857500" cy="605155"/>
                      <wp:effectExtent l="0" t="0" r="0" b="4445"/>
                      <wp:docPr id="10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57500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A8E652F" w14:textId="637B2D8D" w:rsidR="004B7E44" w:rsidRDefault="004C6760" w:rsidP="004B7E44">
                                  <w:r>
                                    <w:t>+1 613-790-8611</w:t>
                                  </w:r>
                                </w:p>
                                <w:p w14:paraId="23CCB563" w14:textId="0CA70F69" w:rsidR="004B7E44" w:rsidRPr="004B7E44" w:rsidRDefault="00FD533F" w:rsidP="004B7E44">
                                  <w:r>
                                    <w:t>hrishimukherjee25@outlook.com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D5F61CA" id="Text Box 10" o:spid="_x0000_s1030" type="#_x0000_t202" style="width:225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" filled="f" stroked="f" strokeweight=".5pt">
                      <v:textbox>
                        <w:txbxContent>
                          <w:p w14:paraId="5A8E652F" w14:textId="637B2D8D" w:rsidR="004B7E44" w:rsidRDefault="004C6760" w:rsidP="004B7E44">
                            <w:r>
                              <w:t>+1 613-790-8611</w:t>
                            </w:r>
                          </w:p>
                          <w:p w14:paraId="23CCB563" w14:textId="0CA70F69" w:rsidR="004B7E44" w:rsidRPr="004B7E44" w:rsidRDefault="00FD533F" w:rsidP="004B7E44">
                            <w:r>
                              <w:t>hrishimukherjee25@outlook.com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05FBEE13" w14:textId="77777777" w:rsidR="004B7E44" w:rsidRDefault="004B7E44" w:rsidP="004B7E44">
      <w:r>
        <w:rPr>
          <w:noProof/>
        </w:rPr>
        <w:drawing>
          <wp:anchor distT="0" distB="0" distL="114300" distR="114300" simplePos="0" relativeHeight="251658240" behindDoc="1" locked="0" layoutInCell="1" allowOverlap="1" wp14:anchorId="0CC526D5" wp14:editId="026F7626">
            <wp:simplePos x="0" y="0"/>
            <wp:positionH relativeFrom="column">
              <wp:posOffset>-719276</wp:posOffset>
            </wp:positionH>
            <wp:positionV relativeFrom="page">
              <wp:posOffset>18415</wp:posOffset>
            </wp:positionV>
            <wp:extent cx="7740015" cy="10015220"/>
            <wp:effectExtent l="0" t="0" r="0" b="5080"/>
            <wp:wrapNone/>
            <wp:docPr id="1" name="Picture 1" descr="detail of city buildings in black&amp;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8-1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1001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9144F33" wp14:editId="6B2EFE44">
                <wp:simplePos x="0" y="0"/>
                <wp:positionH relativeFrom="column">
                  <wp:posOffset>-731520</wp:posOffset>
                </wp:positionH>
                <wp:positionV relativeFrom="page">
                  <wp:posOffset>2059940</wp:posOffset>
                </wp:positionV>
                <wp:extent cx="6748145" cy="5984875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145" cy="59848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D46A8A" id="Rectangle 2" o:spid="_x0000_s1026" alt="colored rectangle" style="position:absolute;margin-left:-57.6pt;margin-top:162.2pt;width:531.35pt;height:471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" fillcolor="#a4063e [3204]" stroked="f" strokeweight="2pt">
                <w10:wrap anchory="page"/>
              </v:rect>
            </w:pict>
          </mc:Fallback>
        </mc:AlternateContent>
      </w:r>
      <w:r w:rsidRPr="00D967AC">
        <w:rPr>
          <w:noProof/>
        </w:rPr>
        <w:drawing>
          <wp:anchor distT="0" distB="0" distL="114300" distR="114300" simplePos="0" relativeHeight="251660288" behindDoc="0" locked="0" layoutInCell="1" allowOverlap="1" wp14:anchorId="04DD6405" wp14:editId="3C52B89B">
            <wp:simplePos x="0" y="0"/>
            <wp:positionH relativeFrom="column">
              <wp:posOffset>-97155</wp:posOffset>
            </wp:positionH>
            <wp:positionV relativeFrom="paragraph">
              <wp:posOffset>8042275</wp:posOffset>
            </wp:positionV>
            <wp:extent cx="1574752" cy="683600"/>
            <wp:effectExtent l="0" t="0" r="0" b="2540"/>
            <wp:wrapNone/>
            <wp:docPr id="12" name="Graphic 201" descr="logo-placeholder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phic 201" descr="logo-placeholder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4752" cy="68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E90AD9" w14:textId="77777777" w:rsidR="004B7E44" w:rsidRDefault="004B7E44">
      <w:pPr>
        <w:spacing w:after="200"/>
      </w:pPr>
      <w:r>
        <w:br w:type="page"/>
      </w:r>
    </w:p>
    <w:p w14:paraId="0351E64D" w14:textId="38F86C5C" w:rsidR="004B7E44" w:rsidRDefault="00FD533F" w:rsidP="004B7E44">
      <w:pPr>
        <w:pStyle w:val="Heading2"/>
        <w:spacing w:after="500"/>
      </w:pPr>
      <w:sdt>
        <w:sdtPr>
          <w:alias w:val="Company"/>
          <w:tag w:val="Company"/>
          <w:id w:val="441245393"/>
          <w:placeholder>
            <w:docPart w:val="C91E2E9AD3CA4C309EA41BE875F34532"/>
          </w:placeholder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15:appearance w15:val="hidden"/>
          <w:text/>
        </w:sdtPr>
        <w:sdtEndPr/>
        <w:sdtContent>
          <w:r w:rsidR="004C6760">
            <w:t>Lunar Labs BV</w:t>
          </w:r>
        </w:sdtContent>
      </w:sdt>
      <w:r w:rsidR="004B7E44" w:rsidRPr="004B7E44">
        <w:t xml:space="preserve"> </w:t>
      </w:r>
      <w:sdt>
        <w:sdtPr>
          <w:id w:val="-1965573505"/>
          <w:placeholder>
            <w:docPart w:val="A25ADAF2BAAD4F3C8A53383E4ACD9372"/>
          </w:placeholder>
          <w:temporary/>
          <w:showingPlcHdr/>
          <w15:appearance w15:val="hidden"/>
        </w:sdtPr>
        <w:sdtEndPr/>
        <w:sdtContent>
          <w:r w:rsidR="004B7E44" w:rsidRPr="004B7E44">
            <w:t>Marketing Plan</w:t>
          </w:r>
        </w:sdtContent>
      </w:sdt>
    </w:p>
    <w:p w14:paraId="77FCC5AD" w14:textId="692CF312" w:rsidR="004B7E44" w:rsidRDefault="004C6760" w:rsidP="004B7E44">
      <w:pPr>
        <w:pStyle w:val="Heading3"/>
        <w:rPr>
          <w:b/>
          <w:i w:val="0"/>
          <w:sz w:val="44"/>
        </w:rPr>
      </w:pPr>
      <w:r>
        <w:rPr>
          <w:b/>
          <w:i w:val="0"/>
          <w:sz w:val="44"/>
        </w:rPr>
        <w:t>Introduction</w:t>
      </w:r>
    </w:p>
    <w:p w14:paraId="37387669" w14:textId="77777777" w:rsidR="004B7E44" w:rsidRDefault="004B7E44" w:rsidP="004B7E44">
      <w:pPr>
        <w:rPr>
          <w:rFonts w:eastAsia="Times New Roman"/>
        </w:rPr>
      </w:pPr>
    </w:p>
    <w:p w14:paraId="27EEC08F" w14:textId="35940C8A" w:rsidR="004C6760" w:rsidRPr="004C6760" w:rsidRDefault="004C6760" w:rsidP="004C6760">
      <w:pPr>
        <w:rPr>
          <w:color w:val="auto"/>
        </w:rPr>
      </w:pPr>
      <w:r>
        <w:rPr>
          <w:color w:val="auto"/>
        </w:rPr>
        <w:t xml:space="preserve">With a robust code base derived off of the Parliament of Canada and Sir Hrishi Mukherjee I’s knowledge of computing and evolution. It is imperative that the next step be incorporating a company to coagulate all the artifacts and derivances of the resultants. </w:t>
      </w:r>
    </w:p>
    <w:p w14:paraId="40B8D0EC" w14:textId="77777777" w:rsidR="004B7E44" w:rsidRPr="004B7E44" w:rsidRDefault="004B7E44" w:rsidP="004B7E44">
      <w:pPr>
        <w:pStyle w:val="Heading3"/>
        <w:rPr>
          <w:rFonts w:eastAsiaTheme="minorHAnsi"/>
          <w:b/>
          <w:i w:val="0"/>
          <w:sz w:val="44"/>
        </w:rPr>
      </w:pPr>
    </w:p>
    <w:p w14:paraId="0D33D0DE" w14:textId="26DD75C8" w:rsidR="004B7E44" w:rsidRDefault="004C6760" w:rsidP="004B7E44">
      <w:pPr>
        <w:pStyle w:val="Heading4"/>
        <w:rPr>
          <w:color w:val="auto"/>
        </w:rPr>
      </w:pPr>
      <w:r>
        <w:rPr>
          <w:color w:val="auto"/>
        </w:rPr>
        <w:t>Value Proposition</w:t>
      </w:r>
    </w:p>
    <w:p w14:paraId="17E0940A" w14:textId="77777777" w:rsidR="004B7E44" w:rsidRDefault="004B7E44" w:rsidP="004B7E44"/>
    <w:p w14:paraId="76AEB476" w14:textId="7849CA3E" w:rsidR="004B7E44" w:rsidRPr="004B7E44" w:rsidRDefault="004C6760" w:rsidP="004C6760">
      <w:pPr>
        <w:rPr>
          <w:color w:val="auto"/>
        </w:rPr>
      </w:pPr>
      <w:r>
        <w:rPr>
          <w:color w:val="auto"/>
        </w:rPr>
        <w:t>Lunar Labs BV strives to improve on ChatGPT’s offering by incorporating Signal Analysis Structures and implementing a strong control flow to piece the puzzle together towards a strong and reliable AGI.</w:t>
      </w:r>
    </w:p>
    <w:p w14:paraId="274E147F" w14:textId="77777777" w:rsidR="00E94B5F" w:rsidRDefault="00E94B5F" w:rsidP="004B7E44"/>
    <w:p w14:paraId="4359CC40" w14:textId="5492C365" w:rsidR="004C6760" w:rsidRDefault="004C6760" w:rsidP="004C6760">
      <w:pPr>
        <w:pStyle w:val="Heading4"/>
        <w:rPr>
          <w:color w:val="auto"/>
        </w:rPr>
      </w:pPr>
      <w:r>
        <w:rPr>
          <w:color w:val="auto"/>
        </w:rPr>
        <w:t>Profit margin</w:t>
      </w:r>
    </w:p>
    <w:p w14:paraId="66FD9C5F" w14:textId="77777777" w:rsidR="004C6760" w:rsidRDefault="004C6760" w:rsidP="004C6760"/>
    <w:p w14:paraId="02D4A2D1" w14:textId="7F1A1878" w:rsidR="004C6760" w:rsidRDefault="00FD533F" w:rsidP="00FD533F">
      <w:pPr>
        <w:rPr>
          <w:color w:val="auto"/>
        </w:rPr>
      </w:pPr>
      <w:r>
        <w:rPr>
          <w:color w:val="auto"/>
        </w:rPr>
        <w:t>The primary source of revenue will be ads displayed on the platform of Lunar Labs BV.</w:t>
      </w:r>
    </w:p>
    <w:p w14:paraId="5AE88E70" w14:textId="77777777" w:rsidR="004C6760" w:rsidRDefault="004C6760" w:rsidP="004C6760">
      <w:pPr>
        <w:rPr>
          <w:color w:val="auto"/>
        </w:rPr>
      </w:pPr>
    </w:p>
    <w:p w14:paraId="20E7BE6E" w14:textId="7F76D017" w:rsidR="004C6760" w:rsidRDefault="004C6760" w:rsidP="004C6760">
      <w:pPr>
        <w:pStyle w:val="Heading4"/>
        <w:rPr>
          <w:color w:val="auto"/>
        </w:rPr>
      </w:pPr>
      <w:r>
        <w:rPr>
          <w:color w:val="auto"/>
        </w:rPr>
        <w:t>ASSETS</w:t>
      </w:r>
    </w:p>
    <w:p w14:paraId="75814AB7" w14:textId="77777777" w:rsidR="004C6760" w:rsidRDefault="004C6760" w:rsidP="004C6760"/>
    <w:p w14:paraId="6035CF81" w14:textId="53B4EF4C" w:rsidR="004C6760" w:rsidRDefault="00FD533F" w:rsidP="00FD533F">
      <w:pPr>
        <w:rPr>
          <w:color w:val="auto"/>
        </w:rPr>
      </w:pPr>
      <w:hyperlink r:id="rId9" w:history="1">
        <w:r w:rsidRPr="007E08F1">
          <w:rPr>
            <w:rStyle w:val="Hyperlink"/>
          </w:rPr>
          <w:t>www.github.com/hrishimukherjee25/repositories</w:t>
        </w:r>
      </w:hyperlink>
      <w:r>
        <w:rPr>
          <w:color w:val="auto"/>
        </w:rPr>
        <w:t xml:space="preserve"> </w:t>
      </w:r>
    </w:p>
    <w:p w14:paraId="5DC9CF25" w14:textId="77777777" w:rsidR="004C6760" w:rsidRDefault="004C6760" w:rsidP="004C6760">
      <w:pPr>
        <w:rPr>
          <w:color w:val="auto"/>
        </w:rPr>
      </w:pPr>
    </w:p>
    <w:p w14:paraId="364D44B9" w14:textId="1062F164" w:rsidR="004C6760" w:rsidRDefault="004C6760" w:rsidP="004C6760">
      <w:pPr>
        <w:pStyle w:val="Heading4"/>
        <w:rPr>
          <w:color w:val="auto"/>
        </w:rPr>
      </w:pPr>
      <w:r>
        <w:rPr>
          <w:color w:val="auto"/>
        </w:rPr>
        <w:t>LIABILITIES</w:t>
      </w:r>
    </w:p>
    <w:p w14:paraId="4D523AE8" w14:textId="77777777" w:rsidR="004C6760" w:rsidRDefault="004C6760" w:rsidP="004C6760"/>
    <w:p w14:paraId="3FB160D1" w14:textId="1F0C4C4A" w:rsidR="004C6760" w:rsidRDefault="00FD533F" w:rsidP="00FD533F">
      <w:pPr>
        <w:rPr>
          <w:color w:val="auto"/>
        </w:rPr>
      </w:pPr>
      <w:r>
        <w:rPr>
          <w:color w:val="auto"/>
        </w:rPr>
        <w:t>Production Factors.</w:t>
      </w:r>
    </w:p>
    <w:p w14:paraId="4A0CAE48" w14:textId="77777777" w:rsidR="004C6760" w:rsidRDefault="004C6760" w:rsidP="004C6760">
      <w:pPr>
        <w:rPr>
          <w:color w:val="auto"/>
        </w:rPr>
      </w:pPr>
    </w:p>
    <w:p w14:paraId="11CBE95B" w14:textId="78888E15" w:rsidR="004C6760" w:rsidRDefault="004C6760" w:rsidP="004C6760">
      <w:pPr>
        <w:pStyle w:val="Heading4"/>
        <w:rPr>
          <w:color w:val="auto"/>
        </w:rPr>
      </w:pPr>
      <w:r>
        <w:rPr>
          <w:color w:val="auto"/>
        </w:rPr>
        <w:t>MODE OF OFFERING</w:t>
      </w:r>
    </w:p>
    <w:p w14:paraId="56C409D8" w14:textId="77777777" w:rsidR="004C6760" w:rsidRDefault="004C6760" w:rsidP="004C6760"/>
    <w:p w14:paraId="4862D1ED" w14:textId="0438871F" w:rsidR="004C6760" w:rsidRPr="004B7E44" w:rsidRDefault="00FD533F" w:rsidP="00FD533F">
      <w:r>
        <w:rPr>
          <w:color w:val="auto"/>
        </w:rPr>
        <w:t>Digital.</w:t>
      </w:r>
    </w:p>
    <w:sectPr w:rsidR="004C6760" w:rsidRPr="004B7E44" w:rsidSect="004B7E44">
      <w:headerReference w:type="default" r:id="rId10"/>
      <w:footerReference w:type="default" r:id="rId11"/>
      <w:footerReference w:type="first" r:id="rId12"/>
      <w:pgSz w:w="12240" w:h="15840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EC302A" w14:textId="77777777" w:rsidR="004C6760" w:rsidRDefault="004C6760" w:rsidP="004B7E44">
      <w:r>
        <w:separator/>
      </w:r>
    </w:p>
  </w:endnote>
  <w:endnote w:type="continuationSeparator" w:id="0">
    <w:p w14:paraId="7080C26B" w14:textId="77777777" w:rsidR="004C6760" w:rsidRDefault="004C6760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4B7E44" w14:paraId="2F8930AF" w14:textId="77777777" w:rsidTr="004B7E44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161718" w:themeFill="text1"/>
          <w:vAlign w:val="center"/>
        </w:tcPr>
        <w:p w14:paraId="20F9F06C" w14:textId="77777777" w:rsidR="004B7E44" w:rsidRDefault="004B7E44" w:rsidP="004B7E44">
          <w:pPr>
            <w:pStyle w:val="Footer"/>
          </w:pPr>
          <w:r>
            <w:t>www.companywebsite.com</w:t>
          </w:r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D14100A" w14:textId="77777777" w:rsidR="005A718F" w:rsidRDefault="005A718F" w:rsidP="004B7E44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120E9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015332" w14:textId="77777777" w:rsidR="004C6760" w:rsidRDefault="004C6760" w:rsidP="004B7E44">
      <w:r>
        <w:separator/>
      </w:r>
    </w:p>
  </w:footnote>
  <w:footnote w:type="continuationSeparator" w:id="0">
    <w:p w14:paraId="31D34B9B" w14:textId="77777777" w:rsidR="004C6760" w:rsidRDefault="004C6760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14:paraId="0561E009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64615760" w14:textId="77777777" w:rsidR="004B7E44" w:rsidRDefault="004B7E44" w:rsidP="004B7E44">
          <w:pPr>
            <w:pStyle w:val="Header"/>
          </w:pPr>
          <w:r>
            <w:rPr>
              <w:noProof/>
            </w:rPr>
            <mc:AlternateContent>
              <mc:Choice Requires="wps">
                <w:drawing>
                  <wp:inline distT="0" distB="0" distL="0" distR="0" wp14:anchorId="167C7A27" wp14:editId="4066D9AC">
                    <wp:extent cx="1352282" cy="592428"/>
                    <wp:effectExtent l="0" t="0" r="635" b="0"/>
                    <wp:docPr id="11" name="Rectangle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F5C8E68" w14:textId="77777777" w:rsidR="004B7E44" w:rsidRPr="004B7E44" w:rsidRDefault="004B7E44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separate"/>
                                </w:r>
                                <w:r w:rsidR="009120E9">
                                  <w:rPr>
                                    <w:b/>
                                    <w:noProof/>
                                  </w:rPr>
                                  <w:t>2</w: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167C7A27" id="Rectangle 11" o:spid="_x0000_s1031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" fillcolor="#a4063e [3204]" stroked="f" strokeweight="2pt">
                    <v:textbox>
                      <w:txbxContent>
                        <w:p w14:paraId="4F5C8E68" w14:textId="77777777" w:rsidR="004B7E44" w:rsidRPr="004B7E44" w:rsidRDefault="004B7E44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</w:rPr>
                            <w:fldChar w:fldCharType="separate"/>
                          </w:r>
                          <w:r w:rsidR="009120E9">
                            <w:rPr>
                              <w:b/>
                              <w:noProof/>
                            </w:rPr>
                            <w:t>2</w:t>
                          </w:r>
                          <w:r w:rsidRPr="004B7E44">
                            <w:rPr>
                              <w:b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6760"/>
    <w:rsid w:val="00293B83"/>
    <w:rsid w:val="004B7E44"/>
    <w:rsid w:val="004C6760"/>
    <w:rsid w:val="004D5252"/>
    <w:rsid w:val="004F2B86"/>
    <w:rsid w:val="005A718F"/>
    <w:rsid w:val="006A3CE7"/>
    <w:rsid w:val="007516CF"/>
    <w:rsid w:val="008B33BC"/>
    <w:rsid w:val="009120E9"/>
    <w:rsid w:val="00945900"/>
    <w:rsid w:val="009C396C"/>
    <w:rsid w:val="00B572B4"/>
    <w:rsid w:val="00DB26A7"/>
    <w:rsid w:val="00E76CAD"/>
    <w:rsid w:val="00E94B5F"/>
    <w:rsid w:val="00FD53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543AAD"/>
  <w15:chartTrackingRefBased/>
  <w15:docId w15:val="{6B0166D3-1ECA-45F5-97D6-828A0320C7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18"/>
        <w:szCs w:val="18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7E44"/>
    <w:pPr>
      <w:spacing w:after="0"/>
    </w:pPr>
    <w:rPr>
      <w:rFonts w:eastAsiaTheme="minorEastAsia"/>
      <w:color w:val="FFFFFF" w:themeColor="background1"/>
      <w:sz w:val="28"/>
      <w:szCs w:val="22"/>
    </w:rPr>
  </w:style>
  <w:style w:type="paragraph" w:styleId="Heading1">
    <w:name w:val="heading 1"/>
    <w:basedOn w:val="Normal"/>
    <w:link w:val="Heading1Char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Heading2">
    <w:name w:val="heading 2"/>
    <w:basedOn w:val="Normal"/>
    <w:link w:val="Heading2Char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Heading3">
    <w:name w:val="heading 3"/>
    <w:basedOn w:val="Normal"/>
    <w:link w:val="Heading3Char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Heading4">
    <w:name w:val="heading 4"/>
    <w:basedOn w:val="Normal"/>
    <w:link w:val="Heading4Ch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Heading5">
    <w:name w:val="heading 5"/>
    <w:basedOn w:val="Normal"/>
    <w:next w:val="Normal"/>
    <w:link w:val="Heading5Cha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itle">
    <w:name w:val="Title"/>
    <w:basedOn w:val="Normal"/>
    <w:link w:val="TitleChar"/>
    <w:uiPriority w:val="1"/>
    <w:qFormat/>
    <w:rsid w:val="004B7E44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100"/>
      <w:szCs w:val="40"/>
    </w:rPr>
  </w:style>
  <w:style w:type="character" w:customStyle="1" w:styleId="TitleChar">
    <w:name w:val="Title Char"/>
    <w:basedOn w:val="DefaultParagraphFont"/>
    <w:link w:val="Title"/>
    <w:uiPriority w:val="1"/>
    <w:rsid w:val="004B7E44"/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paragraph" w:styleId="Subtitle">
    <w:name w:val="Subtitle"/>
    <w:basedOn w:val="Normal"/>
    <w:link w:val="SubtitleCh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ubtitleChar">
    <w:name w:val="Subtitle Char"/>
    <w:basedOn w:val="DefaultParagraphFont"/>
    <w:link w:val="Subtitle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NoSpacing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Heading2Char">
    <w:name w:val="Heading 2 Char"/>
    <w:basedOn w:val="DefaultParagraphFont"/>
    <w:link w:val="Heading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Heading3Char">
    <w:name w:val="Heading 3 Char"/>
    <w:basedOn w:val="DefaultParagraphFont"/>
    <w:link w:val="Heading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Heading4Char">
    <w:name w:val="Heading 4 Char"/>
    <w:basedOn w:val="DefaultParagraphFont"/>
    <w:link w:val="Heading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hapter">
    <w:name w:val="Chapter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Heading5Char">
    <w:name w:val="Heading 5 Char"/>
    <w:basedOn w:val="DefaultParagraphFont"/>
    <w:link w:val="Heading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A718F"/>
    <w:pPr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718F"/>
  </w:style>
  <w:style w:type="paragraph" w:styleId="Footer">
    <w:name w:val="footer"/>
    <w:basedOn w:val="Normal"/>
    <w:link w:val="FooterChar"/>
    <w:uiPriority w:val="99"/>
    <w:unhideWhenUsed/>
    <w:rsid w:val="005A718F"/>
    <w:pPr>
      <w:spacing w:line="240" w:lineRule="auto"/>
      <w:jc w:val="center"/>
    </w:pPr>
  </w:style>
  <w:style w:type="character" w:customStyle="1" w:styleId="FooterChar">
    <w:name w:val="Footer Char"/>
    <w:basedOn w:val="DefaultParagraphFont"/>
    <w:link w:val="Footer"/>
    <w:uiPriority w:val="99"/>
    <w:rsid w:val="005A718F"/>
  </w:style>
  <w:style w:type="character" w:styleId="PlaceholderText">
    <w:name w:val="Placeholder Text"/>
    <w:basedOn w:val="DefaultParagraphFont"/>
    <w:uiPriority w:val="99"/>
    <w:semiHidden/>
    <w:rsid w:val="00945900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FD533F"/>
    <w:rPr>
      <w:color w:val="93C842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D533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sv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hyperlink" Target="http://www.github.com/hrishimukherjee25/repositories" TargetMode="External"/><Relationship Id="rId14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rish\AppData\Roaming\Microsoft\Templates\Business%20report%20(Professional%20design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91E2E9AD3CA4C309EA41BE875F345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8F14C0E-14CE-4455-97E3-20B08FEA25F0}"/>
      </w:docPartPr>
      <w:docPartBody>
        <w:p w:rsidR="009D08EC" w:rsidRDefault="009D08EC">
          <w:pPr>
            <w:pStyle w:val="C91E2E9AD3CA4C309EA41BE875F34532"/>
          </w:pPr>
          <w:r>
            <w:t>Company Name</w:t>
          </w:r>
        </w:p>
      </w:docPartBody>
    </w:docPart>
    <w:docPart>
      <w:docPartPr>
        <w:name w:val="A25ADAF2BAAD4F3C8A53383E4ACD93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BCFEE7-536D-4C3B-90EF-5F75AA395A26}"/>
      </w:docPartPr>
      <w:docPartBody>
        <w:p w:rsidR="009D08EC" w:rsidRDefault="009D08EC">
          <w:pPr>
            <w:pStyle w:val="A25ADAF2BAAD4F3C8A53383E4ACD9372"/>
          </w:pPr>
          <w:r>
            <w:t>Marketing Plan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08EC"/>
    <w:rsid w:val="009D08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91E2E9AD3CA4C309EA41BE875F34532">
    <w:name w:val="C91E2E9AD3CA4C309EA41BE875F34532"/>
  </w:style>
  <w:style w:type="paragraph" w:customStyle="1" w:styleId="A25ADAF2BAAD4F3C8A53383E4ACD9372">
    <w:name w:val="A25ADAF2BAAD4F3C8A53383E4ACD9372"/>
  </w:style>
  <w:style w:type="paragraph" w:customStyle="1" w:styleId="C71BDA36F243454D9298844BFB500138">
    <w:name w:val="C71BDA36F243454D9298844BFB500138"/>
  </w:style>
  <w:style w:type="paragraph" w:customStyle="1" w:styleId="F2267B8EB52D43EDBAA28642D2F5D9B2">
    <w:name w:val="F2267B8EB52D43EDBAA28642D2F5D9B2"/>
  </w:style>
  <w:style w:type="paragraph" w:customStyle="1" w:styleId="82A421F3B2F448F3A52CD163997265EE">
    <w:name w:val="82A421F3B2F448F3A52CD163997265EE"/>
  </w:style>
  <w:style w:type="paragraph" w:customStyle="1" w:styleId="ED728088ECEC4ADAB48B88D6A22ED7D5">
    <w:name w:val="ED728088ECEC4ADAB48B88D6A22ED7D5"/>
  </w:style>
  <w:style w:type="paragraph" w:customStyle="1" w:styleId="DA2ACEADBDA44535A26E2ED92C311D5A">
    <w:name w:val="DA2ACEADBDA44535A26E2ED92C311D5A"/>
    <w:rsid w:val="009D08EC"/>
  </w:style>
  <w:style w:type="paragraph" w:customStyle="1" w:styleId="21A95CF3C9D84D8B89FDEBF2BC2134FA">
    <w:name w:val="21A95CF3C9D84D8B89FDEBF2BC2134FA"/>
    <w:rsid w:val="009D08EC"/>
  </w:style>
  <w:style w:type="paragraph" w:customStyle="1" w:styleId="E96CC25767E249599CA4C0AC2EFA6C85">
    <w:name w:val="E96CC25767E249599CA4C0AC2EFA6C85"/>
    <w:rsid w:val="009D08EC"/>
  </w:style>
  <w:style w:type="paragraph" w:customStyle="1" w:styleId="A597D11A25FC4A95B04F9DC2B2164526">
    <w:name w:val="A597D11A25FC4A95B04F9DC2B2164526"/>
    <w:rsid w:val="009D08E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Business report (Professional design)</Template>
  <TotalTime>13</TotalTime>
  <Pages>2</Pages>
  <Words>124</Words>
  <Characters>711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Lunar Labs BV</dc:subject>
  <dc:creator>Hrishi Mukherjee</dc:creator>
  <cp:keywords/>
  <dc:description/>
  <cp:lastModifiedBy>Hrishi Mukherjee</cp:lastModifiedBy>
  <cp:revision>1</cp:revision>
  <dcterms:created xsi:type="dcterms:W3CDTF">2024-01-18T02:10:00Z</dcterms:created>
  <dcterms:modified xsi:type="dcterms:W3CDTF">2024-01-18T02:23:00Z</dcterms:modified>
</cp:coreProperties>
</file>